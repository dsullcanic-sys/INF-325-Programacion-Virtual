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D0DC" w14:textId="77777777" w:rsidR="002D4BC2" w:rsidRDefault="002D4BC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4DF4E0" wp14:editId="64B82C96">
                <wp:simplePos x="0" y="0"/>
                <wp:positionH relativeFrom="page">
                  <wp:posOffset>1000125</wp:posOffset>
                </wp:positionH>
                <wp:positionV relativeFrom="paragraph">
                  <wp:posOffset>60960</wp:posOffset>
                </wp:positionV>
                <wp:extent cx="6010275" cy="142875"/>
                <wp:effectExtent l="0" t="0" r="9525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142875"/>
                        </a:xfrm>
                        <a:prstGeom prst="rect">
                          <a:avLst/>
                        </a:prstGeom>
                        <a:solidFill>
                          <a:srgbClr val="B626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5D571" id="Rectángulo 1" o:spid="_x0000_s1026" style="position:absolute;margin-left:78.75pt;margin-top:4.8pt;width:473.2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" fillcolor="#b62629" stroked="f" strokeweight="1pt">
                <w10:wrap anchorx="page"/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934FF6" wp14:editId="166F3F33">
                <wp:simplePos x="0" y="0"/>
                <wp:positionH relativeFrom="column">
                  <wp:posOffset>6110869</wp:posOffset>
                </wp:positionH>
                <wp:positionV relativeFrom="paragraph">
                  <wp:posOffset>-720090</wp:posOffset>
                </wp:positionV>
                <wp:extent cx="137795" cy="1163955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163955"/>
                        </a:xfrm>
                        <a:prstGeom prst="rect">
                          <a:avLst/>
                        </a:prstGeom>
                        <a:solidFill>
                          <a:srgbClr val="062E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BFBA5" id="Rectángulo 2" o:spid="_x0000_s1026" style="position:absolute;margin-left:481.15pt;margin-top:-56.7pt;width:10.85pt;height:9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" fillcolor="#062e5f" stroked="f" strokeweight="1pt"/>
            </w:pict>
          </mc:Fallback>
        </mc:AlternateContent>
      </w:r>
    </w:p>
    <w:p w14:paraId="0F1895D7" w14:textId="77777777" w:rsidR="00196E50" w:rsidRDefault="002D4BC2" w:rsidP="002D4BC2"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4D84F29" wp14:editId="3961A43F">
                <wp:simplePos x="0" y="0"/>
                <wp:positionH relativeFrom="margin">
                  <wp:posOffset>361950</wp:posOffset>
                </wp:positionH>
                <wp:positionV relativeFrom="paragraph">
                  <wp:posOffset>19050</wp:posOffset>
                </wp:positionV>
                <wp:extent cx="52184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84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AC3AE" w14:textId="77777777" w:rsidR="002D4BC2" w:rsidRPr="00074CB8" w:rsidRDefault="002D4BC2" w:rsidP="00183C23">
                            <w:pPr>
                              <w:pStyle w:val="Sinespaciado"/>
                              <w:ind w:left="708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074CB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Universidad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“</w:t>
                            </w:r>
                            <w:r w:rsidR="0068215F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Mayor de San Andrés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D84F2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.5pt;margin-top:1.5pt;width:410.9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it8+gEAAM4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" filled="f" stroked="f">
                <v:textbox style="mso-fit-shape-to-text:t">
                  <w:txbxContent>
                    <w:p w14:paraId="35EAC3AE" w14:textId="77777777" w:rsidR="002D4BC2" w:rsidRPr="00074CB8" w:rsidRDefault="002D4BC2" w:rsidP="00183C23">
                      <w:pPr>
                        <w:pStyle w:val="Sinespaciado"/>
                        <w:ind w:left="708"/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074CB8">
                        <w:rPr>
                          <w:rFonts w:ascii="Arial" w:hAnsi="Arial" w:cs="Arial"/>
                          <w:b/>
                          <w:sz w:val="32"/>
                        </w:rPr>
                        <w:t xml:space="preserve">Universidad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“</w:t>
                      </w:r>
                      <w:r w:rsidR="0068215F">
                        <w:rPr>
                          <w:rFonts w:ascii="Arial" w:hAnsi="Arial" w:cs="Arial"/>
                          <w:b/>
                          <w:sz w:val="32"/>
                        </w:rPr>
                        <w:t>Mayor de San Andrés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8E985C" w14:textId="57AF6B33" w:rsidR="00183C23" w:rsidRPr="003439E9" w:rsidRDefault="00000000" w:rsidP="00183C23">
      <w:pPr>
        <w:tabs>
          <w:tab w:val="left" w:pos="1589"/>
        </w:tabs>
        <w:jc w:val="center"/>
        <w:rPr>
          <w:b/>
          <w:sz w:val="28"/>
        </w:rPr>
      </w:pPr>
      <w:sdt>
        <w:sdtPr>
          <w:alias w:val="Nombre de la Facultad"/>
          <w:tag w:val="Nombre de la Facultad"/>
          <w:id w:val="-65426041"/>
          <w:placeholder>
            <w:docPart w:val="E4F8F40A7F8D4E41B98182E0E3BE75E8"/>
          </w:placeholder>
        </w:sdtPr>
        <w:sdtEndPr>
          <w:rPr>
            <w:b/>
            <w:sz w:val="28"/>
          </w:rPr>
        </w:sdtEndPr>
        <w:sdtContent>
          <w:r w:rsidR="003439E9" w:rsidRPr="003439E9">
            <w:rPr>
              <w:b/>
              <w:sz w:val="28"/>
            </w:rPr>
            <w:t>Facul</w:t>
          </w:r>
        </w:sdtContent>
      </w:sdt>
      <w:r w:rsidR="003439E9" w:rsidRPr="003439E9">
        <w:rPr>
          <w:b/>
          <w:sz w:val="28"/>
        </w:rPr>
        <w:t>tad de Ciencias Puras y Naturales</w:t>
      </w:r>
    </w:p>
    <w:p w14:paraId="367B0D1D" w14:textId="77777777" w:rsidR="002D4BC2" w:rsidRDefault="002D4BC2" w:rsidP="002D4BC2"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71E6E23F" wp14:editId="1D83424F">
            <wp:simplePos x="0" y="0"/>
            <wp:positionH relativeFrom="page">
              <wp:posOffset>2962275</wp:posOffset>
            </wp:positionH>
            <wp:positionV relativeFrom="paragraph">
              <wp:posOffset>12065</wp:posOffset>
            </wp:positionV>
            <wp:extent cx="2019300" cy="406209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msa10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2E5C2" w14:textId="77777777" w:rsidR="002D4BC2" w:rsidRDefault="002D4BC2" w:rsidP="002D4BC2"/>
    <w:p w14:paraId="4F24FD3F" w14:textId="77777777" w:rsidR="002D4BC2" w:rsidRDefault="002D4BC2" w:rsidP="002D4BC2"/>
    <w:p w14:paraId="59143573" w14:textId="77777777" w:rsidR="002D4BC2" w:rsidRDefault="002D4BC2" w:rsidP="002D4BC2"/>
    <w:p w14:paraId="77535544" w14:textId="77777777" w:rsidR="002D4BC2" w:rsidRDefault="002D4BC2" w:rsidP="002D4BC2"/>
    <w:p w14:paraId="52FAFF66" w14:textId="77777777" w:rsidR="002D4BC2" w:rsidRDefault="002D4BC2" w:rsidP="002D4BC2"/>
    <w:p w14:paraId="0224C2E7" w14:textId="77777777" w:rsidR="002D4BC2" w:rsidRDefault="002D4BC2" w:rsidP="002D4BC2"/>
    <w:p w14:paraId="5755B909" w14:textId="77777777" w:rsidR="002D4BC2" w:rsidRDefault="002D4BC2" w:rsidP="002D4BC2"/>
    <w:p w14:paraId="0EA8730E" w14:textId="77777777" w:rsidR="0068215F" w:rsidRDefault="0068215F" w:rsidP="002D4BC2"/>
    <w:p w14:paraId="6F528FF6" w14:textId="77777777" w:rsidR="0068215F" w:rsidRDefault="0068215F" w:rsidP="002D4BC2"/>
    <w:p w14:paraId="4D69D331" w14:textId="77777777" w:rsidR="0068215F" w:rsidRDefault="0068215F" w:rsidP="002D4BC2"/>
    <w:p w14:paraId="6FD7DE55" w14:textId="77777777" w:rsidR="0068215F" w:rsidRDefault="0068215F" w:rsidP="002D4BC2"/>
    <w:p w14:paraId="4779536C" w14:textId="77777777" w:rsidR="0068215F" w:rsidRDefault="0068215F" w:rsidP="002D4BC2"/>
    <w:p w14:paraId="54640E3E" w14:textId="77777777" w:rsidR="00183C23" w:rsidRDefault="00183C23" w:rsidP="002D4BC2"/>
    <w:p w14:paraId="1482297C" w14:textId="77777777" w:rsidR="0068215F" w:rsidRPr="00183C23" w:rsidRDefault="0068215F" w:rsidP="0068215F">
      <w:pPr>
        <w:pStyle w:val="Ttulo"/>
        <w:rPr>
          <w:noProof/>
          <w:sz w:val="20"/>
          <w:lang w:val="es-ES"/>
        </w:rPr>
      </w:pPr>
      <w:r w:rsidRPr="00183C23">
        <w:rPr>
          <w:sz w:val="20"/>
          <w:lang w:val="es-ES"/>
        </w:rPr>
        <w:tab/>
      </w:r>
    </w:p>
    <w:p w14:paraId="607E25F4" w14:textId="43B907F8" w:rsidR="00A93244" w:rsidRPr="00172B15" w:rsidRDefault="00183C23" w:rsidP="003439E9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4472C4" w:themeColor="accent5"/>
          <w:kern w:val="36"/>
          <w:sz w:val="48"/>
          <w:szCs w:val="48"/>
          <w:lang w:eastAsia="es-ES"/>
        </w:rPr>
      </w:pPr>
      <w:bookmarkStart w:id="0" w:name="_Hlk190755322"/>
      <w:r>
        <w:rPr>
          <w:rFonts w:ascii="Segoe UI" w:eastAsia="Times New Roman" w:hAnsi="Segoe UI" w:cs="Segoe UI"/>
          <w:b/>
          <w:bCs/>
          <w:color w:val="4472C4" w:themeColor="accent5"/>
          <w:kern w:val="36"/>
          <w:sz w:val="48"/>
          <w:szCs w:val="48"/>
          <w:lang w:eastAsia="es-ES"/>
        </w:rPr>
        <w:t>SISTEMA PREVENTA</w:t>
      </w:r>
    </w:p>
    <w:bookmarkEnd w:id="0"/>
    <w:p w14:paraId="6282EC69" w14:textId="38B47450" w:rsidR="00172B15" w:rsidRPr="00172B15" w:rsidRDefault="00172B15" w:rsidP="00172B15">
      <w:pPr>
        <w:tabs>
          <w:tab w:val="left" w:pos="1589"/>
        </w:tabs>
        <w:jc w:val="center"/>
        <w:rPr>
          <w:b/>
          <w:color w:val="4472C4" w:themeColor="accent5"/>
          <w:sz w:val="32"/>
        </w:rPr>
      </w:pPr>
      <w:r w:rsidRPr="00172B15">
        <w:rPr>
          <w:b/>
          <w:color w:val="4472C4" w:themeColor="accent5"/>
          <w:sz w:val="32"/>
        </w:rPr>
        <w:t>INF-</w:t>
      </w:r>
      <w:r w:rsidR="00183C23">
        <w:rPr>
          <w:b/>
          <w:color w:val="4472C4" w:themeColor="accent5"/>
          <w:sz w:val="32"/>
        </w:rPr>
        <w:t>325</w:t>
      </w:r>
      <w:r w:rsidRPr="00172B15">
        <w:rPr>
          <w:b/>
          <w:color w:val="4472C4" w:themeColor="accent5"/>
          <w:sz w:val="32"/>
        </w:rPr>
        <w:t xml:space="preserve"> </w:t>
      </w:r>
      <w:r w:rsidR="00183C23">
        <w:rPr>
          <w:b/>
          <w:color w:val="4472C4" w:themeColor="accent5"/>
          <w:sz w:val="32"/>
        </w:rPr>
        <w:t>PROGRAMACION VIRTUAL</w:t>
      </w:r>
    </w:p>
    <w:p w14:paraId="53B47220" w14:textId="77777777" w:rsidR="0068215F" w:rsidRDefault="0068215F" w:rsidP="0068215F">
      <w:pPr>
        <w:tabs>
          <w:tab w:val="left" w:pos="1589"/>
        </w:tabs>
      </w:pPr>
    </w:p>
    <w:p w14:paraId="4C8B2ABD" w14:textId="77777777" w:rsidR="0068215F" w:rsidRDefault="0068215F" w:rsidP="0068215F">
      <w:pPr>
        <w:tabs>
          <w:tab w:val="left" w:pos="1589"/>
        </w:tabs>
        <w:ind w:left="2124"/>
      </w:pPr>
      <w:r w:rsidRPr="00EE434A">
        <w:rPr>
          <w:b/>
          <w:color w:val="3B3838" w:themeColor="background2" w:themeShade="40"/>
          <w:sz w:val="24"/>
        </w:rPr>
        <w:t>Universitario</w:t>
      </w:r>
      <w:r>
        <w:rPr>
          <w:b/>
          <w:color w:val="3B3838" w:themeColor="background2" w:themeShade="40"/>
          <w:sz w:val="24"/>
        </w:rPr>
        <w:t>(a)</w:t>
      </w:r>
      <w:r w:rsidRPr="00EE434A">
        <w:rPr>
          <w:b/>
          <w:color w:val="3B3838" w:themeColor="background2" w:themeShade="40"/>
          <w:sz w:val="24"/>
        </w:rPr>
        <w:t>:</w:t>
      </w:r>
      <w:r w:rsidR="00A93244">
        <w:t xml:space="preserve"> </w:t>
      </w:r>
      <w:r w:rsidR="00A93244">
        <w:tab/>
        <w:t>Sullcani Chuquimia David</w:t>
      </w:r>
    </w:p>
    <w:p w14:paraId="11F36AD5" w14:textId="77777777" w:rsidR="0068215F" w:rsidRDefault="0068215F" w:rsidP="0068215F">
      <w:pPr>
        <w:tabs>
          <w:tab w:val="left" w:pos="1589"/>
        </w:tabs>
        <w:ind w:left="2124"/>
      </w:pPr>
      <w:r w:rsidRPr="00EE434A">
        <w:rPr>
          <w:b/>
          <w:color w:val="3B3838" w:themeColor="background2" w:themeShade="40"/>
          <w:sz w:val="24"/>
        </w:rPr>
        <w:t>Carrera:</w:t>
      </w:r>
      <w:r w:rsidR="00A93244">
        <w:tab/>
      </w:r>
      <w:r w:rsidR="00A93244">
        <w:tab/>
        <w:t>Informática</w:t>
      </w:r>
    </w:p>
    <w:p w14:paraId="42561C82" w14:textId="4409F327" w:rsidR="0068215F" w:rsidRPr="00A93244" w:rsidRDefault="0068215F" w:rsidP="0068215F">
      <w:pPr>
        <w:tabs>
          <w:tab w:val="left" w:pos="1589"/>
        </w:tabs>
        <w:ind w:left="1589"/>
        <w:rPr>
          <w:rFonts w:cstheme="minorHAnsi"/>
        </w:rPr>
      </w:pPr>
      <w:r>
        <w:rPr>
          <w:sz w:val="20"/>
          <w:szCs w:val="20"/>
        </w:rPr>
        <w:tab/>
      </w:r>
      <w:r w:rsidRPr="00EE434A">
        <w:rPr>
          <w:b/>
          <w:color w:val="3B3838" w:themeColor="background2" w:themeShade="40"/>
          <w:sz w:val="24"/>
        </w:rPr>
        <w:t>Docente:</w:t>
      </w:r>
      <w:r>
        <w:rPr>
          <w:sz w:val="20"/>
          <w:szCs w:val="20"/>
        </w:rPr>
        <w:t xml:space="preserve"> </w:t>
      </w:r>
      <w:r w:rsidR="00A93244">
        <w:rPr>
          <w:sz w:val="20"/>
          <w:szCs w:val="20"/>
        </w:rPr>
        <w:tab/>
      </w:r>
      <w:r w:rsidR="00A93244">
        <w:rPr>
          <w:sz w:val="20"/>
          <w:szCs w:val="20"/>
        </w:rPr>
        <w:tab/>
      </w:r>
      <w:proofErr w:type="spellStart"/>
      <w:r w:rsidR="00183C23" w:rsidRPr="00183C23">
        <w:rPr>
          <w:rFonts w:cstheme="minorHAnsi"/>
          <w:color w:val="000000" w:themeColor="text1"/>
          <w:shd w:val="clear" w:color="auto" w:fill="FFFFFF"/>
        </w:rPr>
        <w:t>M.Sc</w:t>
      </w:r>
      <w:proofErr w:type="spellEnd"/>
      <w:r w:rsidR="00183C23" w:rsidRPr="00183C23">
        <w:rPr>
          <w:rFonts w:cstheme="minorHAnsi"/>
          <w:color w:val="000000" w:themeColor="text1"/>
          <w:shd w:val="clear" w:color="auto" w:fill="FFFFFF"/>
        </w:rPr>
        <w:t xml:space="preserve">. </w:t>
      </w:r>
      <w:r w:rsidR="00183C23" w:rsidRPr="00183C23">
        <w:rPr>
          <w:rFonts w:cstheme="minorHAnsi"/>
          <w:color w:val="000000" w:themeColor="text1"/>
          <w:shd w:val="clear" w:color="auto" w:fill="FFFFFF"/>
        </w:rPr>
        <w:t>Reynaldo Javier Zeballos Daza</w:t>
      </w:r>
    </w:p>
    <w:p w14:paraId="50270A2A" w14:textId="57497885" w:rsidR="0068215F" w:rsidRPr="00A93244" w:rsidRDefault="0068215F" w:rsidP="0068215F">
      <w:pPr>
        <w:tabs>
          <w:tab w:val="left" w:pos="1589"/>
        </w:tabs>
        <w:ind w:left="1589"/>
        <w:rPr>
          <w:u w:val="single"/>
        </w:rPr>
      </w:pPr>
      <w:r>
        <w:rPr>
          <w:sz w:val="20"/>
          <w:szCs w:val="20"/>
        </w:rPr>
        <w:tab/>
      </w:r>
      <w:r w:rsidRPr="00EE434A">
        <w:rPr>
          <w:b/>
          <w:color w:val="3B3838" w:themeColor="background2" w:themeShade="40"/>
          <w:sz w:val="24"/>
        </w:rPr>
        <w:t>Fecha:</w:t>
      </w:r>
      <w:r>
        <w:rPr>
          <w:b/>
          <w:color w:val="3B3838" w:themeColor="background2" w:themeShade="40"/>
          <w:sz w:val="24"/>
        </w:rPr>
        <w:t xml:space="preserve"> </w:t>
      </w:r>
      <w:r>
        <w:rPr>
          <w:sz w:val="20"/>
          <w:szCs w:val="20"/>
        </w:rPr>
        <w:t xml:space="preserve"> </w:t>
      </w:r>
      <w:r w:rsidR="00A93244">
        <w:tab/>
      </w:r>
      <w:r w:rsidR="00A93244">
        <w:tab/>
      </w:r>
      <w:r w:rsidR="00183C23">
        <w:t>3</w:t>
      </w:r>
      <w:r w:rsidR="00A93244">
        <w:t xml:space="preserve"> / </w:t>
      </w:r>
      <w:r w:rsidR="00183C23">
        <w:t>1</w:t>
      </w:r>
      <w:r w:rsidR="00172B15">
        <w:t>2</w:t>
      </w:r>
      <w:r w:rsidR="00A93244">
        <w:t xml:space="preserve"> / 202</w:t>
      </w:r>
      <w:r w:rsidR="00172B15">
        <w:t>5</w:t>
      </w:r>
    </w:p>
    <w:p w14:paraId="04BDCC32" w14:textId="77777777" w:rsidR="0068215F" w:rsidRDefault="0068215F" w:rsidP="0068215F">
      <w:pPr>
        <w:tabs>
          <w:tab w:val="left" w:pos="1589"/>
        </w:tabs>
      </w:pPr>
    </w:p>
    <w:p w14:paraId="237F5E5C" w14:textId="77777777" w:rsidR="00183C23" w:rsidRDefault="00183C23" w:rsidP="0068215F">
      <w:pPr>
        <w:tabs>
          <w:tab w:val="left" w:pos="1589"/>
        </w:tabs>
      </w:pPr>
    </w:p>
    <w:p w14:paraId="7E2E7510" w14:textId="35780047" w:rsidR="000131EB" w:rsidRPr="00183C23" w:rsidRDefault="0068215F" w:rsidP="00183C23">
      <w:pPr>
        <w:tabs>
          <w:tab w:val="left" w:pos="1589"/>
        </w:tabs>
        <w:jc w:val="center"/>
        <w:rPr>
          <w:b/>
          <w:color w:val="3B3838" w:themeColor="background2" w:themeShade="40"/>
          <w:szCs w:val="20"/>
        </w:rPr>
      </w:pPr>
      <w:r>
        <w:rPr>
          <w:b/>
          <w:color w:val="3B3838" w:themeColor="background2" w:themeShade="40"/>
          <w:sz w:val="24"/>
        </w:rPr>
        <w:t>La Paz</w:t>
      </w:r>
      <w:r w:rsidRPr="00EE434A">
        <w:rPr>
          <w:b/>
          <w:color w:val="3B3838" w:themeColor="background2" w:themeShade="40"/>
          <w:sz w:val="24"/>
        </w:rPr>
        <w:t xml:space="preserve"> - Bolivia</w:t>
      </w:r>
    </w:p>
    <w:sectPr w:rsidR="000131EB" w:rsidRPr="00183C23" w:rsidSect="002D4BC2">
      <w:footerReference w:type="default" r:id="rId7"/>
      <w:pgSz w:w="12240" w:h="15840" w:code="1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68D2" w14:textId="77777777" w:rsidR="00B35A9C" w:rsidRDefault="00B35A9C" w:rsidP="0068215F">
      <w:pPr>
        <w:spacing w:after="0" w:line="240" w:lineRule="auto"/>
      </w:pPr>
      <w:r>
        <w:separator/>
      </w:r>
    </w:p>
  </w:endnote>
  <w:endnote w:type="continuationSeparator" w:id="0">
    <w:p w14:paraId="39FE8790" w14:textId="77777777" w:rsidR="00B35A9C" w:rsidRDefault="00B35A9C" w:rsidP="00682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2AC9F" w14:textId="77777777" w:rsidR="007626A4" w:rsidRDefault="009C1346" w:rsidP="007626A4">
    <w:pPr>
      <w:pStyle w:val="Piedepgina"/>
      <w:jc w:val="right"/>
    </w:pPr>
    <w:r>
      <w:rPr>
        <w:noProof/>
        <w:lang w:eastAsia="es-ES"/>
      </w:rPr>
      <w:drawing>
        <wp:inline distT="0" distB="0" distL="0" distR="0" wp14:anchorId="04C7791B" wp14:editId="737DA333">
          <wp:extent cx="3370580" cy="178479"/>
          <wp:effectExtent l="0" t="0" r="1270" b="0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marca-ibolivi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7091" cy="2037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AB68E" w14:textId="77777777" w:rsidR="00B35A9C" w:rsidRDefault="00B35A9C" w:rsidP="0068215F">
      <w:pPr>
        <w:spacing w:after="0" w:line="240" w:lineRule="auto"/>
      </w:pPr>
      <w:r>
        <w:separator/>
      </w:r>
    </w:p>
  </w:footnote>
  <w:footnote w:type="continuationSeparator" w:id="0">
    <w:p w14:paraId="51CFEF50" w14:textId="77777777" w:rsidR="00B35A9C" w:rsidRDefault="00B35A9C" w:rsidP="006821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44"/>
    <w:rsid w:val="000131EB"/>
    <w:rsid w:val="00172B15"/>
    <w:rsid w:val="00183C23"/>
    <w:rsid w:val="00196E50"/>
    <w:rsid w:val="002C313C"/>
    <w:rsid w:val="002D4BC2"/>
    <w:rsid w:val="003439E9"/>
    <w:rsid w:val="006325C1"/>
    <w:rsid w:val="0068215F"/>
    <w:rsid w:val="007626A4"/>
    <w:rsid w:val="008A6D07"/>
    <w:rsid w:val="00907110"/>
    <w:rsid w:val="009C1346"/>
    <w:rsid w:val="00A00D57"/>
    <w:rsid w:val="00A34841"/>
    <w:rsid w:val="00A93244"/>
    <w:rsid w:val="00B35A9C"/>
    <w:rsid w:val="00BF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8253"/>
  <w15:docId w15:val="{26DB2318-C338-4D24-B0B3-82CA13DA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3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2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D4BC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821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215F"/>
  </w:style>
  <w:style w:type="paragraph" w:styleId="Piedepgina">
    <w:name w:val="footer"/>
    <w:basedOn w:val="Normal"/>
    <w:link w:val="PiedepginaCar"/>
    <w:uiPriority w:val="99"/>
    <w:unhideWhenUsed/>
    <w:rsid w:val="006821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215F"/>
  </w:style>
  <w:style w:type="paragraph" w:styleId="Ttulo">
    <w:name w:val="Title"/>
    <w:basedOn w:val="Normal"/>
    <w:next w:val="Normal"/>
    <w:link w:val="TtuloCar"/>
    <w:uiPriority w:val="2"/>
    <w:qFormat/>
    <w:rsid w:val="0068215F"/>
    <w:pPr>
      <w:spacing w:after="40" w:line="240" w:lineRule="auto"/>
    </w:pPr>
    <w:rPr>
      <w:rFonts w:asciiTheme="majorHAnsi" w:eastAsiaTheme="majorEastAsia" w:hAnsiTheme="majorHAnsi" w:cstheme="majorBidi"/>
      <w:b/>
      <w:bCs/>
      <w:color w:val="5B9BD5" w:themeColor="accent1"/>
      <w:sz w:val="200"/>
      <w:szCs w:val="20"/>
      <w:lang w:val="en-US"/>
    </w:rPr>
  </w:style>
  <w:style w:type="character" w:customStyle="1" w:styleId="TtuloCar">
    <w:name w:val="Título Car"/>
    <w:basedOn w:val="Fuentedeprrafopredeter"/>
    <w:link w:val="Ttulo"/>
    <w:uiPriority w:val="2"/>
    <w:rsid w:val="0068215F"/>
    <w:rPr>
      <w:rFonts w:asciiTheme="majorHAnsi" w:eastAsiaTheme="majorEastAsia" w:hAnsiTheme="majorHAnsi" w:cstheme="majorBidi"/>
      <w:b/>
      <w:bCs/>
      <w:color w:val="5B9BD5" w:themeColor="accent1"/>
      <w:sz w:val="20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24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A9324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24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6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scargas\caratula-umsa-iboliv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F8F40A7F8D4E41B98182E0E3BE7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23099-AB4E-4789-962C-B243CD5DD011}"/>
      </w:docPartPr>
      <w:docPartBody>
        <w:p w:rsidR="00CC3ABF" w:rsidRDefault="004331AF">
          <w:pPr>
            <w:pStyle w:val="E4F8F40A7F8D4E41B98182E0E3BE75E8"/>
          </w:pPr>
          <w:r w:rsidRPr="00BE30BC">
            <w:rPr>
              <w:rFonts w:ascii="Arial" w:hAnsi="Arial" w:cs="Arial"/>
              <w:b/>
              <w:sz w:val="28"/>
              <w:szCs w:val="28"/>
            </w:rPr>
            <w:t>[Nombre de la Facultad]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1AF"/>
    <w:rsid w:val="00071999"/>
    <w:rsid w:val="002C313C"/>
    <w:rsid w:val="004331AF"/>
    <w:rsid w:val="00A34841"/>
    <w:rsid w:val="00CC3ABF"/>
    <w:rsid w:val="00F9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4F8F40A7F8D4E41B98182E0E3BE75E8">
    <w:name w:val="E4F8F40A7F8D4E41B98182E0E3BE75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caratula-umsa-ibolivia.dotx</Template>
  <TotalTime>4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Sullcani Chuquimia David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RYUK</dc:creator>
  <cp:lastModifiedBy>David Sullcani</cp:lastModifiedBy>
  <cp:revision>2</cp:revision>
  <dcterms:created xsi:type="dcterms:W3CDTF">2025-12-03T00:14:00Z</dcterms:created>
  <dcterms:modified xsi:type="dcterms:W3CDTF">2025-12-03T00:14:00Z</dcterms:modified>
</cp:coreProperties>
</file>